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D8E5" w14:textId="3363137D" w:rsidR="0009349D" w:rsidRPr="008169E2" w:rsidRDefault="0009349D" w:rsidP="008169E2">
      <w:pPr>
        <w:pStyle w:val="ContactInfo"/>
      </w:pPr>
      <w:r w:rsidRPr="008169E2">
        <w:rPr>
          <w:rStyle w:val="normaltextrun"/>
        </w:rPr>
        <w:t>Mobile: +353 (087) 954 1762</w:t>
      </w:r>
      <w:r w:rsidRPr="008169E2">
        <w:rPr>
          <w:rStyle w:val="eop"/>
        </w:rPr>
        <w:t> </w:t>
      </w:r>
    </w:p>
    <w:p w14:paraId="4DC9B1A4" w14:textId="037090A3" w:rsidR="0009349D" w:rsidRPr="008169E2" w:rsidRDefault="0009349D" w:rsidP="008169E2">
      <w:pPr>
        <w:pStyle w:val="ContactInfo"/>
        <w:rPr>
          <w:rStyle w:val="Hyperlink"/>
          <w:rFonts w:ascii="Segoe UI" w:hAnsi="Segoe UI" w:cs="Segoe UI"/>
        </w:rPr>
      </w:pPr>
      <w:r w:rsidRPr="008169E2">
        <w:rPr>
          <w:rStyle w:val="normaltextrun"/>
        </w:rPr>
        <w:t xml:space="preserve">Email: </w:t>
      </w:r>
      <w:r w:rsidR="008169E2">
        <w:rPr>
          <w:rStyle w:val="normaltextrun"/>
        </w:rPr>
        <w:fldChar w:fldCharType="begin"/>
      </w:r>
      <w:r w:rsidR="008169E2">
        <w:rPr>
          <w:rStyle w:val="normaltextrun"/>
        </w:rPr>
        <w:instrText xml:space="preserve"> HYPERLINK "mailto:116danny.delaney@gmail.com" </w:instrText>
      </w:r>
      <w:r w:rsidR="008169E2">
        <w:rPr>
          <w:rStyle w:val="normaltextrun"/>
        </w:rPr>
      </w:r>
      <w:r w:rsidR="008169E2">
        <w:rPr>
          <w:rStyle w:val="normaltextrun"/>
        </w:rPr>
        <w:fldChar w:fldCharType="separate"/>
      </w:r>
      <w:r w:rsidRPr="008169E2">
        <w:rPr>
          <w:rStyle w:val="Emphasis"/>
        </w:rPr>
        <w:t>116danny.delaney@gmail.com </w:t>
      </w:r>
    </w:p>
    <w:p w14:paraId="190CD269" w14:textId="0F70155F" w:rsidR="00BA56D5" w:rsidRDefault="008169E2" w:rsidP="0009349D">
      <w:pPr>
        <w:pStyle w:val="ContactInfo"/>
      </w:pPr>
      <w:r>
        <w:rPr>
          <w:rStyle w:val="normaltextrun"/>
        </w:rPr>
        <w:fldChar w:fldCharType="end"/>
      </w:r>
      <w:r w:rsidR="0009349D">
        <w:rPr>
          <w:lang w:val="en-IE"/>
        </w:rPr>
        <w:t>Portfolio:</w:t>
      </w:r>
      <w:r w:rsidR="0009349D" w:rsidRPr="0009349D">
        <w:t xml:space="preserve"> </w:t>
      </w:r>
      <w:hyperlink r:id="rId8" w:history="1">
        <w:r w:rsidR="000E6A0A" w:rsidRPr="005E3E97">
          <w:rPr>
            <w:rStyle w:val="Hyperlink"/>
          </w:rPr>
          <w:t>https://danny-delaney.github.io/portfolio/</w:t>
        </w:r>
      </w:hyperlink>
    </w:p>
    <w:p w14:paraId="02D8EE0D" w14:textId="3C959028" w:rsidR="005E29EA" w:rsidRPr="00EB3845" w:rsidRDefault="000E6A0A" w:rsidP="00EB3845">
      <w:pPr>
        <w:pStyle w:val="ContactInfo"/>
      </w:pPr>
      <w:r>
        <w:t xml:space="preserve">LinkedIn: </w:t>
      </w:r>
      <w:hyperlink r:id="rId9" w:history="1">
        <w:r w:rsidRPr="000E6A0A">
          <w:rPr>
            <w:rStyle w:val="Hyperlink"/>
          </w:rPr>
          <w:t>https://www.linkedin.com/in/danny-delaney-525714344</w:t>
        </w:r>
      </w:hyperlink>
    </w:p>
    <w:tbl>
      <w:tblPr>
        <w:tblStyle w:val="LetterTable"/>
        <w:tblpPr w:leftFromText="180" w:rightFromText="180" w:vertAnchor="page" w:horzAnchor="margin" w:tblpY="3008"/>
        <w:tblW w:w="5021" w:type="pct"/>
        <w:tblLook w:val="0680" w:firstRow="0" w:lastRow="0" w:firstColumn="1" w:lastColumn="0" w:noHBand="1" w:noVBand="1"/>
        <w:tblCaption w:val="Resume text"/>
        <w:tblDescription w:val="Resume"/>
      </w:tblPr>
      <w:tblGrid>
        <w:gridCol w:w="2168"/>
        <w:gridCol w:w="377"/>
        <w:gridCol w:w="6854"/>
      </w:tblGrid>
      <w:tr w:rsidR="00BA56D5" w:rsidRPr="00E3342F" w14:paraId="4F677405" w14:textId="77777777" w:rsidTr="0009349D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1BF0CEC1" w14:textId="4F796BCA" w:rsidR="00BA56D5" w:rsidRPr="00E3342F" w:rsidRDefault="00E579F9" w:rsidP="008169E2">
            <w:pPr>
              <w:pStyle w:val="Heading1"/>
              <w:jc w:val="left"/>
              <w:rPr>
                <w:rFonts w:ascii="Arial" w:hAnsi="Arial" w:cs="Arial"/>
                <w:lang w:val="en-IE"/>
              </w:rPr>
            </w:pPr>
            <w:r w:rsidRPr="00E3342F">
              <w:rPr>
                <w:rFonts w:ascii="Arial" w:hAnsi="Arial" w:cs="Arial"/>
                <w:lang w:val="en-IE"/>
              </w:rPr>
              <w:t>Personal Profile</w:t>
            </w:r>
          </w:p>
        </w:tc>
        <w:tc>
          <w:tcPr>
            <w:tcW w:w="474" w:type="dxa"/>
          </w:tcPr>
          <w:p w14:paraId="003875F8" w14:textId="77777777" w:rsidR="00BA56D5" w:rsidRPr="00E3342F" w:rsidRDefault="00BA56D5" w:rsidP="00093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</w:p>
        </w:tc>
        <w:tc>
          <w:tcPr>
            <w:tcW w:w="7863" w:type="dxa"/>
          </w:tcPr>
          <w:p w14:paraId="03181EEF" w14:textId="1D00CCFC" w:rsidR="00BA56D5" w:rsidRPr="00E3342F" w:rsidRDefault="0072230B" w:rsidP="000934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  <w:r w:rsidRPr="00E3342F">
              <w:rPr>
                <w:rFonts w:ascii="Arial" w:hAnsi="Arial" w:cs="Arial"/>
                <w:lang w:val="en-IE"/>
              </w:rPr>
              <w:t xml:space="preserve">I </w:t>
            </w:r>
            <w:r w:rsidR="000E6A0A">
              <w:rPr>
                <w:rFonts w:ascii="Arial" w:hAnsi="Arial" w:cs="Arial"/>
                <w:lang w:val="en-IE"/>
              </w:rPr>
              <w:t>have graduated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</w:t>
            </w:r>
            <w:r w:rsidR="000E6A0A">
              <w:rPr>
                <w:rFonts w:ascii="Arial" w:hAnsi="Arial" w:cs="Arial"/>
                <w:lang w:val="en-IE"/>
              </w:rPr>
              <w:t xml:space="preserve">with 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a </w:t>
            </w:r>
            <w:proofErr w:type="gramStart"/>
            <w:r w:rsidRPr="00E3342F">
              <w:rPr>
                <w:rFonts w:ascii="Arial" w:hAnsi="Arial" w:cs="Arial"/>
                <w:lang w:val="en-IE"/>
              </w:rPr>
              <w:t xml:space="preserve">Bachelor’s 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Degree in </w:t>
            </w:r>
            <w:r w:rsidRPr="00E3342F">
              <w:rPr>
                <w:rFonts w:ascii="Arial" w:hAnsi="Arial" w:cs="Arial"/>
                <w:lang w:val="en-IE"/>
              </w:rPr>
              <w:t>Computer G</w:t>
            </w:r>
            <w:r w:rsidR="00E579F9" w:rsidRPr="00E3342F">
              <w:rPr>
                <w:rFonts w:ascii="Arial" w:hAnsi="Arial" w:cs="Arial"/>
                <w:lang w:val="en-IE"/>
              </w:rPr>
              <w:t>am</w:t>
            </w:r>
            <w:r w:rsidRPr="00E3342F">
              <w:rPr>
                <w:rFonts w:ascii="Arial" w:hAnsi="Arial" w:cs="Arial"/>
                <w:lang w:val="en-IE"/>
              </w:rPr>
              <w:t>es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</w:t>
            </w:r>
            <w:r w:rsidRPr="00E3342F">
              <w:rPr>
                <w:rFonts w:ascii="Arial" w:hAnsi="Arial" w:cs="Arial"/>
                <w:lang w:val="en-IE"/>
              </w:rPr>
              <w:t>D</w:t>
            </w:r>
            <w:r w:rsidR="00E579F9" w:rsidRPr="00E3342F">
              <w:rPr>
                <w:rFonts w:ascii="Arial" w:hAnsi="Arial" w:cs="Arial"/>
                <w:lang w:val="en-IE"/>
              </w:rPr>
              <w:t>evelopment</w:t>
            </w:r>
            <w:proofErr w:type="gramEnd"/>
            <w:r w:rsidR="000E6A0A">
              <w:rPr>
                <w:rFonts w:ascii="Arial" w:hAnsi="Arial" w:cs="Arial"/>
                <w:lang w:val="en-IE"/>
              </w:rPr>
              <w:t xml:space="preserve"> (Honors)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with a focus on </w:t>
            </w:r>
            <w:r w:rsidRPr="00E3342F">
              <w:rPr>
                <w:rFonts w:ascii="Arial" w:hAnsi="Arial" w:cs="Arial"/>
                <w:lang w:val="en-IE"/>
              </w:rPr>
              <w:t>object-oriented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C++</w:t>
            </w:r>
            <w:r w:rsidR="00921F4F" w:rsidRPr="00E3342F">
              <w:rPr>
                <w:rFonts w:ascii="Arial" w:hAnsi="Arial" w:cs="Arial"/>
                <w:lang w:val="en-IE"/>
              </w:rPr>
              <w:t>.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</w:t>
            </w:r>
            <w:r w:rsidR="00921F4F" w:rsidRPr="00E3342F">
              <w:rPr>
                <w:rFonts w:ascii="Arial" w:hAnsi="Arial" w:cs="Arial"/>
                <w:lang w:val="en-IE"/>
              </w:rPr>
              <w:t xml:space="preserve">I have 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four years of </w:t>
            </w:r>
            <w:r w:rsidR="000E6A0A">
              <w:rPr>
                <w:rFonts w:ascii="Arial" w:hAnsi="Arial" w:cs="Arial"/>
                <w:lang w:val="en-IE"/>
              </w:rPr>
              <w:t>w</w:t>
            </w:r>
            <w:r w:rsidR="00E579F9" w:rsidRPr="00E3342F">
              <w:rPr>
                <w:rFonts w:ascii="Arial" w:hAnsi="Arial" w:cs="Arial"/>
                <w:lang w:val="en-IE"/>
              </w:rPr>
              <w:t>ork</w:t>
            </w:r>
            <w:r w:rsidR="000E6A0A">
              <w:rPr>
                <w:rFonts w:ascii="Arial" w:hAnsi="Arial" w:cs="Arial"/>
                <w:lang w:val="en-IE"/>
              </w:rPr>
              <w:t xml:space="preserve"> experience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in a variety of different jobs such as workshops, offices and retail. Strengths include adaptability, problem </w:t>
            </w:r>
            <w:r w:rsidR="008159F6" w:rsidRPr="00E3342F">
              <w:rPr>
                <w:rFonts w:ascii="Arial" w:hAnsi="Arial" w:cs="Arial"/>
              </w:rPr>
              <w:t>resolution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, </w:t>
            </w:r>
            <w:r w:rsidR="008A2E2E" w:rsidRPr="00E3342F">
              <w:rPr>
                <w:rFonts w:ascii="Arial" w:hAnsi="Arial" w:cs="Arial"/>
                <w:lang w:val="en-IE"/>
              </w:rPr>
              <w:t>leadership,</w:t>
            </w:r>
            <w:r w:rsidR="00E579F9" w:rsidRPr="00E3342F">
              <w:rPr>
                <w:rFonts w:ascii="Arial" w:hAnsi="Arial" w:cs="Arial"/>
                <w:lang w:val="en-IE"/>
              </w:rPr>
              <w:t xml:space="preserve"> and teamwork.</w:t>
            </w:r>
          </w:p>
        </w:tc>
      </w:tr>
      <w:tr w:rsidR="00BA56D5" w:rsidRPr="00E3342F" w14:paraId="12E944D5" w14:textId="77777777" w:rsidTr="0009349D">
        <w:trPr>
          <w:trHeight w:val="3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4EDAD4DE" w14:textId="0E6A979C" w:rsidR="00BA56D5" w:rsidRPr="00E3342F" w:rsidRDefault="00E579F9" w:rsidP="008169E2">
            <w:pPr>
              <w:pStyle w:val="Heading1"/>
              <w:jc w:val="left"/>
              <w:rPr>
                <w:rFonts w:ascii="Arial" w:hAnsi="Arial" w:cs="Arial"/>
                <w:lang w:val="en-IE"/>
              </w:rPr>
            </w:pPr>
            <w:r w:rsidRPr="00E3342F">
              <w:rPr>
                <w:rFonts w:ascii="Arial" w:hAnsi="Arial" w:cs="Arial"/>
                <w:lang w:val="en-IE"/>
              </w:rPr>
              <w:t>Education</w:t>
            </w:r>
          </w:p>
        </w:tc>
        <w:tc>
          <w:tcPr>
            <w:tcW w:w="474" w:type="dxa"/>
          </w:tcPr>
          <w:p w14:paraId="3C251EAB" w14:textId="77777777" w:rsidR="00BA56D5" w:rsidRPr="00E3342F" w:rsidRDefault="00BA56D5" w:rsidP="00093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</w:p>
        </w:tc>
        <w:tc>
          <w:tcPr>
            <w:tcW w:w="7863" w:type="dxa"/>
          </w:tcPr>
          <w:sdt>
            <w:sdtPr>
              <w:rPr>
                <w:rFonts w:ascii="Arial" w:eastAsiaTheme="minorEastAsia" w:hAnsi="Arial" w:cs="Arial"/>
                <w:b w:val="0"/>
                <w:bCs w:val="0"/>
                <w:caps w:val="0"/>
                <w:color w:val="595959" w:themeColor="text1" w:themeTint="A6"/>
                <w:lang w:val="en-IE"/>
                <w14:ligatures w14:val="none"/>
              </w:rPr>
              <w:id w:val="970869414"/>
              <w15:repeatingSection/>
            </w:sdtPr>
            <w:sdtContent>
              <w:sdt>
                <w:sdtPr>
                  <w:rPr>
                    <w:rFonts w:ascii="Arial" w:eastAsiaTheme="minorEastAsia" w:hAnsi="Arial" w:cs="Arial"/>
                    <w:b w:val="0"/>
                    <w:bCs w:val="0"/>
                    <w:caps w:val="0"/>
                    <w:color w:val="595959" w:themeColor="text1" w:themeTint="A6"/>
                    <w:lang w:val="en-IE"/>
                    <w14:ligatures w14:val="none"/>
                  </w:rPr>
                  <w:id w:val="1211531560"/>
                  <w:placeholder>
                    <w:docPart w:val="2A324BEA15134D70AC9BABB262B46469"/>
                  </w:placeholder>
                  <w15:repeatingSectionItem/>
                </w:sdtPr>
                <w:sdtContent>
                  <w:p w14:paraId="2D5A6E71" w14:textId="64DB5AC8" w:rsidR="00E579F9" w:rsidRPr="00E3342F" w:rsidRDefault="00E579F9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>VideoGame Development – SETU Carlow</w:t>
                    </w:r>
                  </w:p>
                  <w:p w14:paraId="4671DA87" w14:textId="4486E191" w:rsidR="00E579F9" w:rsidRPr="00E3342F" w:rsidRDefault="00E579F9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 xml:space="preserve">Sept 2022 </w:t>
                    </w:r>
                    <w:r w:rsidR="000E6A0A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>–</w:t>
                    </w:r>
                    <w:r w:rsidRPr="00E3342F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 xml:space="preserve"> </w:t>
                    </w:r>
                    <w:r w:rsidR="000E6A0A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>May 2026</w:t>
                    </w:r>
                  </w:p>
                  <w:p w14:paraId="290215C7" w14:textId="00CF2E52" w:rsidR="00CC0C02" w:rsidRPr="00E3342F" w:rsidRDefault="00921F4F" w:rsidP="000E6A0A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Studied </w:t>
                    </w:r>
                    <w:r w:rsidR="00E579F9" w:rsidRPr="00E3342F">
                      <w:rPr>
                        <w:rFonts w:ascii="Arial" w:hAnsi="Arial" w:cs="Arial"/>
                        <w:lang w:val="en-IE"/>
                      </w:rPr>
                      <w:t>Agile Software Developmen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t, </w:t>
                    </w:r>
                    <w:r w:rsidR="00E579F9" w:rsidRPr="00E3342F">
                      <w:rPr>
                        <w:rFonts w:ascii="Arial" w:hAnsi="Arial" w:cs="Arial"/>
                        <w:lang w:val="en-IE"/>
                      </w:rPr>
                      <w:t xml:space="preserve">Object </w:t>
                    </w:r>
                    <w:r w:rsidR="00E36F92" w:rsidRPr="00E3342F">
                      <w:rPr>
                        <w:rFonts w:ascii="Arial" w:hAnsi="Arial" w:cs="Arial"/>
                        <w:lang w:val="en-IE"/>
                      </w:rPr>
                      <w:t>Orientated</w:t>
                    </w:r>
                    <w:r w:rsidR="00E579F9" w:rsidRPr="00E3342F">
                      <w:rPr>
                        <w:rFonts w:ascii="Arial" w:hAnsi="Arial" w:cs="Arial"/>
                        <w:lang w:val="en-IE"/>
                      </w:rPr>
                      <w:t xml:space="preserve"> </w:t>
                    </w:r>
                    <w:r w:rsidR="008159F6" w:rsidRPr="00E3342F">
                      <w:rPr>
                        <w:rFonts w:ascii="Arial" w:hAnsi="Arial" w:cs="Arial"/>
                        <w:lang w:val="en-IE"/>
                      </w:rPr>
                      <w:t>Programming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 xml:space="preserve">, </w:t>
                    </w:r>
                    <w:r w:rsidR="00E579F9" w:rsidRPr="00E3342F">
                      <w:rPr>
                        <w:rFonts w:ascii="Arial" w:hAnsi="Arial" w:cs="Arial"/>
                        <w:lang w:val="en-IE"/>
                      </w:rPr>
                      <w:t xml:space="preserve">Computer </w:t>
                    </w:r>
                    <w:r w:rsidR="00E36F92" w:rsidRPr="00E3342F">
                      <w:rPr>
                        <w:rFonts w:ascii="Arial" w:hAnsi="Arial" w:cs="Arial"/>
                        <w:lang w:val="en-IE"/>
                      </w:rPr>
                      <w:t>Architecture</w:t>
                    </w:r>
                    <w:r w:rsidR="00E579F9" w:rsidRPr="00E3342F">
                      <w:rPr>
                        <w:rFonts w:ascii="Arial" w:hAnsi="Arial" w:cs="Arial"/>
                        <w:lang w:val="en-IE"/>
                      </w:rPr>
                      <w:t xml:space="preserve"> for Game Devices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 xml:space="preserve"> and </w:t>
                    </w:r>
                    <w:r w:rsidR="000E6A0A">
                      <w:rPr>
                        <w:rFonts w:ascii="Arial" w:hAnsi="Arial" w:cs="Arial"/>
                        <w:lang w:val="en-IE"/>
                      </w:rPr>
                      <w:t>AI Development and Cloud systems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>.</w:t>
                    </w:r>
                    <w:r w:rsidR="000E6A0A">
                      <w:rPr>
                        <w:rFonts w:ascii="Arial" w:hAnsi="Arial" w:cs="Arial"/>
                        <w:lang w:val="en-IE"/>
                      </w:rPr>
                      <w:t xml:space="preserve"> </w:t>
                    </w:r>
                  </w:p>
                </w:sdtContent>
              </w:sdt>
              <w:sdt>
                <w:sdtPr>
                  <w:rPr>
                    <w:rFonts w:ascii="Arial" w:eastAsiaTheme="minorEastAsia" w:hAnsi="Arial" w:cs="Arial"/>
                    <w:b w:val="0"/>
                    <w:bCs w:val="0"/>
                    <w:caps w:val="0"/>
                    <w:color w:val="595959" w:themeColor="text1" w:themeTint="A6"/>
                    <w:lang w:val="en-IE"/>
                    <w14:ligatures w14:val="none"/>
                  </w:rPr>
                  <w:id w:val="659049136"/>
                  <w:placeholder>
                    <w:docPart w:val="84D00396C610451381265709BE115140"/>
                  </w:placeholder>
                  <w15:repeatingSectionItem/>
                </w:sdtPr>
                <w:sdtContent>
                  <w:p w14:paraId="5F23EE02" w14:textId="77777777" w:rsidR="00CC0C02" w:rsidRPr="00E3342F" w:rsidRDefault="00CC0C02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Columbia Business School: 665 W 130th St, New York, NY 10027, United States </w:t>
                    </w:r>
                  </w:p>
                  <w:p w14:paraId="47608670" w14:textId="63C9A6F7" w:rsidR="00CC0C02" w:rsidRPr="00E3342F" w:rsidRDefault="00CC0C02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>2023</w:t>
                    </w:r>
                    <w:r w:rsidR="000E6A0A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 xml:space="preserve"> </w:t>
                    </w:r>
                    <w:r w:rsidRPr="00E3342F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>-</w:t>
                    </w:r>
                    <w:r w:rsidR="000E6A0A">
                      <w:rPr>
                        <w:rFonts w:ascii="Arial" w:hAnsi="Arial" w:cs="Arial"/>
                        <w:b w:val="0"/>
                        <w:bCs w:val="0"/>
                        <w:lang w:val="en-IE"/>
                      </w:rPr>
                      <w:t xml:space="preserve"> 2026</w:t>
                    </w:r>
                  </w:p>
                </w:sdtContent>
              </w:sdt>
              <w:p w14:paraId="68B21555" w14:textId="689D8B95" w:rsidR="00BA56D5" w:rsidRPr="00E3342F" w:rsidRDefault="00CC0C02" w:rsidP="0009349D">
                <w:pPr>
                  <w:pStyle w:val="ResumeText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lang w:val="en-IE"/>
                  </w:rPr>
                </w:pPr>
                <w:r w:rsidRPr="00E3342F">
                  <w:rPr>
                    <w:rFonts w:ascii="Arial" w:hAnsi="Arial" w:cs="Arial"/>
                    <w:lang w:val="en-IE"/>
                  </w:rPr>
                  <w:t>Attend</w:t>
                </w:r>
                <w:r w:rsidR="00C33FA5">
                  <w:rPr>
                    <w:rFonts w:ascii="Arial" w:hAnsi="Arial" w:cs="Arial"/>
                    <w:lang w:val="en-IE"/>
                  </w:rPr>
                  <w:t>ed</w:t>
                </w:r>
                <w:r w:rsidRPr="00E3342F">
                  <w:rPr>
                    <w:rFonts w:ascii="Arial" w:hAnsi="Arial" w:cs="Arial"/>
                    <w:lang w:val="en-IE"/>
                  </w:rPr>
                  <w:t xml:space="preserve"> a </w:t>
                </w:r>
                <w:proofErr w:type="gramStart"/>
                <w:r w:rsidRPr="00E3342F">
                  <w:rPr>
                    <w:rFonts w:ascii="Arial" w:hAnsi="Arial" w:cs="Arial"/>
                    <w:lang w:val="en-IE"/>
                  </w:rPr>
                  <w:t>4 year</w:t>
                </w:r>
                <w:proofErr w:type="gramEnd"/>
                <w:r w:rsidRPr="00E3342F">
                  <w:rPr>
                    <w:rFonts w:ascii="Arial" w:hAnsi="Arial" w:cs="Arial"/>
                    <w:lang w:val="en-IE"/>
                  </w:rPr>
                  <w:t xml:space="preserve"> executive Columbia Business School program, receiving lectures in business from many of Columbia’s top professors</w:t>
                </w:r>
                <w:r w:rsidR="000E6A0A">
                  <w:rPr>
                    <w:rFonts w:ascii="Arial" w:hAnsi="Arial" w:cs="Arial"/>
                    <w:lang w:val="en-IE"/>
                  </w:rPr>
                  <w:t xml:space="preserve"> in areas such as Leadership, </w:t>
                </w:r>
                <w:r w:rsidR="00C33FA5" w:rsidRPr="00C33FA5">
                  <w:rPr>
                    <w:rFonts w:ascii="Arial" w:hAnsi="Arial" w:cs="Arial"/>
                    <w:lang w:val="en-IE"/>
                  </w:rPr>
                  <w:t>Economics</w:t>
                </w:r>
                <w:r w:rsidR="00C43897">
                  <w:rPr>
                    <w:rFonts w:ascii="Arial" w:hAnsi="Arial" w:cs="Arial"/>
                    <w:lang w:val="en-IE"/>
                  </w:rPr>
                  <w:t>, Project Management</w:t>
                </w:r>
                <w:r w:rsidR="000E6A0A">
                  <w:rPr>
                    <w:rFonts w:ascii="Arial" w:hAnsi="Arial" w:cs="Arial"/>
                    <w:lang w:val="en-IE"/>
                  </w:rPr>
                  <w:t>, the future of AI, Business strategy and Marketing</w:t>
                </w:r>
                <w:r w:rsidR="00E3342F">
                  <w:rPr>
                    <w:rFonts w:ascii="Arial" w:hAnsi="Arial" w:cs="Arial"/>
                    <w:lang w:val="en-IE"/>
                  </w:rPr>
                  <w:t>.</w:t>
                </w:r>
              </w:p>
            </w:sdtContent>
          </w:sdt>
        </w:tc>
      </w:tr>
      <w:tr w:rsidR="00BA56D5" w:rsidRPr="00E3342F" w14:paraId="02FAC883" w14:textId="77777777" w:rsidTr="0009349D">
        <w:trPr>
          <w:trHeight w:val="2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1A0268E3" w14:textId="721D9360" w:rsidR="00BA56D5" w:rsidRPr="00E3342F" w:rsidRDefault="00CC0C02" w:rsidP="008169E2">
            <w:pPr>
              <w:pStyle w:val="Heading1"/>
              <w:jc w:val="left"/>
              <w:rPr>
                <w:rFonts w:ascii="Arial" w:hAnsi="Arial" w:cs="Arial"/>
                <w:lang w:val="en-IE"/>
              </w:rPr>
            </w:pPr>
            <w:r w:rsidRPr="00E3342F">
              <w:rPr>
                <w:rFonts w:ascii="Arial" w:hAnsi="Arial" w:cs="Arial"/>
                <w:lang w:val="en-IE"/>
              </w:rPr>
              <w:t>Projects</w:t>
            </w:r>
          </w:p>
        </w:tc>
        <w:tc>
          <w:tcPr>
            <w:tcW w:w="474" w:type="dxa"/>
          </w:tcPr>
          <w:p w14:paraId="697E8735" w14:textId="77777777" w:rsidR="00BA56D5" w:rsidRPr="00E3342F" w:rsidRDefault="00BA56D5" w:rsidP="00093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</w:p>
        </w:tc>
        <w:tc>
          <w:tcPr>
            <w:tcW w:w="7863" w:type="dxa"/>
          </w:tcPr>
          <w:sdt>
            <w:sdtPr>
              <w:rPr>
                <w:rFonts w:ascii="Arial" w:hAnsi="Arial" w:cs="Arial"/>
                <w:lang w:val="en-IE"/>
              </w:rPr>
              <w:id w:val="-1116827610"/>
              <w15:repeatingSection/>
            </w:sdtPr>
            <w:sdtEndPr>
              <w:rPr>
                <w:b/>
                <w:bCs/>
              </w:rPr>
            </w:sdtEndPr>
            <w:sdtContent>
              <w:sdt>
                <w:sdtPr>
                  <w:rPr>
                    <w:rFonts w:ascii="Arial" w:hAnsi="Arial" w:cs="Arial"/>
                    <w:lang w:val="en-IE"/>
                  </w:rPr>
                  <w:id w:val="2078020421"/>
                  <w:placeholder>
                    <w:docPart w:val="19ED5D7439AF41D894FEAC2068C43839"/>
                  </w:placeholder>
                  <w15:repeatingSectionItem/>
                </w:sdtPr>
                <w:sdtEndPr>
                  <w:rPr>
                    <w:b/>
                    <w:bCs/>
                  </w:rPr>
                </w:sdtEndPr>
                <w:sdtContent>
                  <w:p w14:paraId="1161884D" w14:textId="7A669119" w:rsidR="00F1070A" w:rsidRPr="00E3342F" w:rsidRDefault="00F1070A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 xml:space="preserve">Games Fleadh 2024 - </w:t>
                    </w:r>
                    <w:r w:rsidR="00CC0C02" w:rsidRPr="00E3342F"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Bronze Age Brawl</w:t>
                    </w:r>
                    <w:r w:rsidRPr="00E3342F"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 xml:space="preserve"> – Best </w:t>
                    </w:r>
                    <w:r w:rsidR="00E36F92" w:rsidRPr="00E3342F"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Gameplay</w:t>
                    </w:r>
                    <w:r w:rsidRPr="00E3342F"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 xml:space="preserve"> Winner</w:t>
                    </w:r>
                  </w:p>
                  <w:p w14:paraId="653A4B36" w14:textId="492EB2A9" w:rsidR="0072230B" w:rsidRPr="00E3342F" w:rsidRDefault="00F1070A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proofErr w:type="gramStart"/>
                    <w:r w:rsidRPr="00E3342F">
                      <w:rPr>
                        <w:rFonts w:ascii="Arial" w:hAnsi="Arial" w:cs="Arial"/>
                        <w:lang w:val="en-IE"/>
                      </w:rPr>
                      <w:t>Design :</w:t>
                    </w:r>
                    <w:proofErr w:type="gramEnd"/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The team </w:t>
                    </w:r>
                    <w:r w:rsidR="008159F6" w:rsidRPr="00E3342F">
                      <w:rPr>
                        <w:rFonts w:ascii="Arial" w:hAnsi="Arial" w:cs="Arial"/>
                        <w:lang w:val="en-IE"/>
                      </w:rPr>
                      <w:t>b</w:t>
                    </w:r>
                    <w:r w:rsidR="00E36F92" w:rsidRPr="00E3342F">
                      <w:rPr>
                        <w:rFonts w:ascii="Arial" w:hAnsi="Arial" w:cs="Arial"/>
                        <w:lang w:val="en-IE"/>
                      </w:rPr>
                      <w:t>rainstormed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the idea behind the game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>, designed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</w:t>
                    </w:r>
                    <w:r w:rsidR="008159F6" w:rsidRPr="00E3342F">
                      <w:rPr>
                        <w:rFonts w:ascii="Arial" w:hAnsi="Arial" w:cs="Arial"/>
                        <w:lang w:val="en-IE"/>
                      </w:rPr>
                      <w:t>opponents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that were </w:t>
                    </w:r>
                    <w:r w:rsidR="00E36F92" w:rsidRPr="00E3342F">
                      <w:rPr>
                        <w:rFonts w:ascii="Arial" w:hAnsi="Arial" w:cs="Arial"/>
                        <w:lang w:val="en-IE"/>
                      </w:rPr>
                      <w:t>dynamically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assigned to vectors using polymorphism.</w:t>
                    </w:r>
                  </w:p>
                  <w:p w14:paraId="2BABACB8" w14:textId="77777777" w:rsidR="00552275" w:rsidRDefault="008159F6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proofErr w:type="gramStart"/>
                    <w:r w:rsidRPr="00E3342F">
                      <w:rPr>
                        <w:rFonts w:ascii="Arial" w:hAnsi="Arial" w:cs="Arial"/>
                        <w:lang w:val="en-IE"/>
                      </w:rPr>
                      <w:t>Display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:</w:t>
                    </w:r>
                    <w:proofErr w:type="gramEnd"/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The Team showcased the game to 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>passersby’s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and judges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>.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I was tasked with getting people to move to our stand to engage with the game </w:t>
                    </w:r>
                  </w:p>
                  <w:p w14:paraId="127954CE" w14:textId="51F7D4CD" w:rsidR="001A79C3" w:rsidRPr="00E3342F" w:rsidRDefault="00000000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</w:p>
                </w:sdtContent>
              </w:sdt>
              <w:sdt>
                <w:sdtPr>
                  <w:rPr>
                    <w:rFonts w:ascii="Arial" w:hAnsi="Arial" w:cs="Arial"/>
                    <w:lang w:val="en-IE"/>
                  </w:rPr>
                  <w:id w:val="-1858806474"/>
                  <w:placeholder>
                    <w:docPart w:val="3454C4301E764C6A9827E70727E4643C"/>
                  </w:placeholder>
                  <w15:repeatingSectionItem/>
                </w:sdtPr>
                <w:sdtEndPr>
                  <w:rPr>
                    <w:b/>
                    <w:bCs/>
                  </w:rPr>
                </w:sdtEndPr>
                <w:sdtContent>
                  <w:p w14:paraId="6A686CE1" w14:textId="08095125" w:rsidR="001A79C3" w:rsidRDefault="001A79C3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Desktop Integrated platformer – Capstone Project</w:t>
                    </w:r>
                  </w:p>
                  <w:p w14:paraId="45997F55" w14:textId="1EBFAAAD" w:rsidR="001C2EFB" w:rsidRPr="001C2EFB" w:rsidRDefault="001C2EFB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 xml:space="preserve">A platformer made using the Win32 API to detect windows use and 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 xml:space="preserve">caused automatic interactions such clicks </w:t>
                    </w:r>
                    <w:r>
                      <w:rPr>
                        <w:rFonts w:ascii="Arial" w:hAnsi="Arial" w:cs="Arial"/>
                        <w:lang w:val="en-IE"/>
                      </w:rPr>
                      <w:t>mov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>ing</w:t>
                    </w:r>
                    <w:r>
                      <w:rPr>
                        <w:rFonts w:ascii="Arial" w:hAnsi="Arial" w:cs="Arial"/>
                        <w:lang w:val="en-IE"/>
                      </w:rPr>
                      <w:t xml:space="preserve"> and open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>ing new</w:t>
                    </w:r>
                    <w:r>
                      <w:rPr>
                        <w:rFonts w:ascii="Arial" w:hAnsi="Arial" w:cs="Arial"/>
                        <w:lang w:val="en-IE"/>
                      </w:rPr>
                      <w:t xml:space="preserve"> Windows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>.</w:t>
                    </w:r>
                  </w:p>
                  <w:p w14:paraId="42BD27AB" w14:textId="1056C704" w:rsidR="001A79C3" w:rsidRPr="00E3342F" w:rsidRDefault="00000000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</w:p>
                </w:sdtContent>
              </w:sdt>
              <w:sdt>
                <w:sdtPr>
                  <w:rPr>
                    <w:rFonts w:ascii="Arial" w:hAnsi="Arial" w:cs="Arial"/>
                    <w:lang w:val="en-IE"/>
                  </w:rPr>
                  <w:id w:val="-615601177"/>
                  <w:placeholder>
                    <w:docPart w:val="E3FF8D854F6C4DDE9EBDBC3C4A11C430"/>
                  </w:placeholder>
                  <w15:repeatingSectionItem/>
                </w:sdtPr>
                <w:sdtEndPr>
                  <w:rPr>
                    <w:b/>
                    <w:bCs/>
                  </w:rPr>
                </w:sdtEndPr>
                <w:sdtContent>
                  <w:p w14:paraId="126557AF" w14:textId="4D602888" w:rsidR="001A79C3" w:rsidRDefault="001A79C3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Drone Gesture Control – AI controlled</w:t>
                    </w:r>
                  </w:p>
                  <w:p w14:paraId="6EBB6B32" w14:textId="02960018" w:rsidR="001C2EFB" w:rsidRPr="001C2EFB" w:rsidRDefault="001C2EFB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 xml:space="preserve">A drone using AI image recognition to detect hand gestures 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 xml:space="preserve">and objects </w:t>
                    </w:r>
                    <w:r>
                      <w:rPr>
                        <w:rFonts w:ascii="Arial" w:hAnsi="Arial" w:cs="Arial"/>
                        <w:lang w:val="en-IE"/>
                      </w:rPr>
                      <w:t>and dynamically react in an interactive manner.</w:t>
                    </w:r>
                  </w:p>
                  <w:p w14:paraId="1DB27EDB" w14:textId="7486059A" w:rsidR="001A79C3" w:rsidRPr="00E3342F" w:rsidRDefault="00000000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</w:p>
                </w:sdtContent>
              </w:sdt>
              <w:p w14:paraId="2317EF02" w14:textId="77777777" w:rsidR="00335652" w:rsidRDefault="00335652" w:rsidP="0009349D">
                <w:pPr>
                  <w:pStyle w:val="ResumeTex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lang w:val="en-IE"/>
                  </w:rPr>
                </w:pPr>
              </w:p>
              <w:p w14:paraId="68AC10CF" w14:textId="77777777" w:rsidR="00335652" w:rsidRDefault="00335652" w:rsidP="0009349D">
                <w:pPr>
                  <w:pStyle w:val="ResumeTex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lang w:val="en-IE"/>
                  </w:rPr>
                </w:pPr>
              </w:p>
              <w:p w14:paraId="265F6905" w14:textId="77777777" w:rsidR="00335652" w:rsidRDefault="00335652" w:rsidP="0009349D">
                <w:pPr>
                  <w:pStyle w:val="ResumeTex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lang w:val="en-IE"/>
                  </w:rPr>
                </w:pPr>
              </w:p>
              <w:sdt>
                <w:sdtPr>
                  <w:rPr>
                    <w:rFonts w:ascii="Arial" w:hAnsi="Arial" w:cs="Arial"/>
                    <w:lang w:val="en-IE"/>
                  </w:rPr>
                  <w:id w:val="-948851749"/>
                  <w:placeholder>
                    <w:docPart w:val="2DFC0778D5304AEF87FC8FB4665EE387"/>
                  </w:placeholder>
                  <w15:repeatingSectionItem/>
                </w:sdtPr>
                <w:sdtEndPr>
                  <w:rPr>
                    <w:b/>
                    <w:bCs/>
                  </w:rPr>
                </w:sdtEndPr>
                <w:sdtContent>
                  <w:p w14:paraId="218DEAB0" w14:textId="2C0DBEDA" w:rsidR="001A79C3" w:rsidRDefault="001A79C3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Multiplayer FPS with hack/security measures</w:t>
                    </w:r>
                  </w:p>
                  <w:p w14:paraId="0C370DB6" w14:textId="29416F27" w:rsidR="001C2EFB" w:rsidRPr="005E29EA" w:rsidRDefault="005E29EA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>A Unity based First person shooter. I was placed in charge of security against hostile attacks such as package injection and man in the middle attacks.</w:t>
                    </w:r>
                  </w:p>
                  <w:p w14:paraId="693CFA5C" w14:textId="656AA0A6" w:rsidR="001A79C3" w:rsidRPr="00E3342F" w:rsidRDefault="00000000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</w:p>
                </w:sdtContent>
              </w:sdt>
              <w:sdt>
                <w:sdtPr>
                  <w:rPr>
                    <w:rFonts w:ascii="Arial" w:hAnsi="Arial" w:cs="Arial"/>
                    <w:lang w:val="en-IE"/>
                  </w:rPr>
                  <w:id w:val="-960876907"/>
                  <w:placeholder>
                    <w:docPart w:val="7CB41FF446964BE7A155D608F429FB2A"/>
                  </w:placeholder>
                  <w15:repeatingSectionItem/>
                </w:sdtPr>
                <w:sdtEndPr>
                  <w:rPr>
                    <w:b/>
                    <w:bCs/>
                  </w:rPr>
                </w:sdtEndPr>
                <w:sdtContent>
                  <w:p w14:paraId="30F033A6" w14:textId="7115A600" w:rsidR="001A79C3" w:rsidRDefault="001A79C3" w:rsidP="0009349D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b/>
                        <w:bCs/>
                        <w:lang w:val="en-I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IE"/>
                      </w:rPr>
                      <w:t>Personal server - website, E2E messaging and Selfhosted Games</w:t>
                    </w:r>
                  </w:p>
                  <w:p w14:paraId="2878F8D0" w14:textId="6BB8E67E" w:rsidR="005E29EA" w:rsidRPr="005E29EA" w:rsidRDefault="005E29EA" w:rsidP="005E29EA">
                    <w:pPr>
                      <w:pStyle w:val="ResumeTex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 xml:space="preserve">A self-hosted Proxmox server used for hosting a website and hosting a completely online version of my capstone, used 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>as</w:t>
                    </w:r>
                    <w:r>
                      <w:rPr>
                        <w:rFonts w:ascii="Arial" w:hAnsi="Arial" w:cs="Arial"/>
                        <w:lang w:val="en-IE"/>
                      </w:rPr>
                      <w:t xml:space="preserve"> a </w:t>
                    </w:r>
                    <w:r w:rsidR="00552275">
                      <w:rPr>
                        <w:rFonts w:ascii="Arial" w:hAnsi="Arial" w:cs="Arial"/>
                        <w:lang w:val="en-IE"/>
                      </w:rPr>
                      <w:t>middleman</w:t>
                    </w:r>
                    <w:r>
                      <w:rPr>
                        <w:rFonts w:ascii="Arial" w:hAnsi="Arial" w:cs="Arial"/>
                        <w:lang w:val="en-IE"/>
                      </w:rPr>
                      <w:t xml:space="preserve"> for Cloudflare tunnels for a private end to end encryption service.</w:t>
                    </w:r>
                  </w:p>
                  <w:p w14:paraId="37A6543F" w14:textId="4C0F1A08" w:rsidR="00BA56D5" w:rsidRPr="00E3342F" w:rsidRDefault="00000000" w:rsidP="0009349D">
                    <w:pPr>
                      <w:pStyle w:val="ResumeText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</w:p>
                </w:sdtContent>
              </w:sdt>
            </w:sdtContent>
          </w:sdt>
        </w:tc>
      </w:tr>
      <w:tr w:rsidR="001A79C3" w:rsidRPr="00E3342F" w14:paraId="2F80B01D" w14:textId="77777777" w:rsidTr="0009349D">
        <w:trPr>
          <w:trHeight w:val="2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4B202667" w14:textId="042D34DA" w:rsidR="001A79C3" w:rsidRPr="00E3342F" w:rsidRDefault="001A79C3" w:rsidP="008169E2">
            <w:pPr>
              <w:pStyle w:val="Heading1"/>
              <w:jc w:val="left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Programming Languages and platforms</w:t>
            </w:r>
          </w:p>
        </w:tc>
        <w:tc>
          <w:tcPr>
            <w:tcW w:w="474" w:type="dxa"/>
          </w:tcPr>
          <w:p w14:paraId="2B6E117D" w14:textId="77777777" w:rsidR="001A79C3" w:rsidRPr="00E3342F" w:rsidRDefault="001A79C3" w:rsidP="00093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</w:p>
        </w:tc>
        <w:tc>
          <w:tcPr>
            <w:tcW w:w="7863" w:type="dxa"/>
          </w:tcPr>
          <w:p w14:paraId="28132232" w14:textId="1E91CB66" w:rsidR="001A79C3" w:rsidRDefault="001A79C3" w:rsidP="0009349D">
            <w:pPr>
              <w:pStyle w:val="Resum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 xml:space="preserve">Languages - </w:t>
            </w:r>
            <w:r w:rsidRPr="001A79C3">
              <w:rPr>
                <w:rFonts w:ascii="Arial" w:hAnsi="Arial" w:cs="Arial"/>
                <w:lang w:val="en-IE"/>
              </w:rPr>
              <w:t>C++, JavaScript, C#, Assembly, Python</w:t>
            </w:r>
            <w:r>
              <w:rPr>
                <w:rFonts w:ascii="Arial" w:hAnsi="Arial" w:cs="Arial"/>
                <w:lang w:val="en-IE"/>
              </w:rPr>
              <w:t xml:space="preserve"> </w:t>
            </w:r>
            <w:r w:rsidRPr="001A79C3">
              <w:rPr>
                <w:rFonts w:ascii="Arial" w:hAnsi="Arial" w:cs="Arial"/>
                <w:lang w:val="en-IE"/>
              </w:rPr>
              <w:t>and HTML.</w:t>
            </w:r>
          </w:p>
          <w:p w14:paraId="38A1BA9B" w14:textId="6816F0AE" w:rsidR="001A79C3" w:rsidRDefault="001A79C3" w:rsidP="0009349D">
            <w:pPr>
              <w:pStyle w:val="Resum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Platforms - NetSuite, Salesforce, WordPress</w:t>
            </w:r>
            <w:r w:rsidR="00552275">
              <w:rPr>
                <w:rFonts w:ascii="Arial" w:hAnsi="Arial" w:cs="Arial"/>
                <w:lang w:val="en-IE"/>
              </w:rPr>
              <w:t xml:space="preserve">, Cloudflare, </w:t>
            </w:r>
            <w:proofErr w:type="spellStart"/>
            <w:r w:rsidR="00552275">
              <w:rPr>
                <w:rFonts w:ascii="Arial" w:hAnsi="Arial" w:cs="Arial"/>
                <w:lang w:val="en-IE"/>
              </w:rPr>
              <w:t>RoboFlow</w:t>
            </w:r>
            <w:proofErr w:type="spellEnd"/>
            <w:r w:rsidR="00784345">
              <w:rPr>
                <w:rFonts w:ascii="Arial" w:hAnsi="Arial" w:cs="Arial"/>
                <w:lang w:val="en-IE"/>
              </w:rPr>
              <w:t>.</w:t>
            </w:r>
          </w:p>
        </w:tc>
      </w:tr>
      <w:tr w:rsidR="00BA56D5" w:rsidRPr="00E3342F" w14:paraId="650979DC" w14:textId="77777777" w:rsidTr="0009349D">
        <w:trPr>
          <w:trHeight w:val="1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69EAF1F9" w14:textId="77777777" w:rsidR="00BA56D5" w:rsidRPr="00E3342F" w:rsidRDefault="008F7017" w:rsidP="008169E2">
            <w:pPr>
              <w:pStyle w:val="Heading1"/>
              <w:jc w:val="left"/>
              <w:rPr>
                <w:rFonts w:ascii="Arial" w:hAnsi="Arial" w:cs="Arial"/>
                <w:lang w:val="en-IE"/>
              </w:rPr>
            </w:pPr>
            <w:r w:rsidRPr="00E3342F">
              <w:rPr>
                <w:rFonts w:ascii="Arial" w:hAnsi="Arial" w:cs="Arial"/>
                <w:lang w:val="en-IE"/>
              </w:rPr>
              <w:t>Work History</w:t>
            </w:r>
          </w:p>
        </w:tc>
        <w:tc>
          <w:tcPr>
            <w:tcW w:w="474" w:type="dxa"/>
          </w:tcPr>
          <w:p w14:paraId="7551D9FD" w14:textId="77777777" w:rsidR="00BA56D5" w:rsidRPr="00E3342F" w:rsidRDefault="00BA56D5" w:rsidP="00093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IE"/>
              </w:rPr>
            </w:pPr>
          </w:p>
        </w:tc>
        <w:tc>
          <w:tcPr>
            <w:tcW w:w="7863" w:type="dxa"/>
          </w:tcPr>
          <w:sdt>
            <w:sdtPr>
              <w:rPr>
                <w:rFonts w:ascii="Arial" w:eastAsiaTheme="minorEastAsia" w:hAnsi="Arial" w:cs="Arial"/>
                <w:b w:val="0"/>
                <w:bCs w:val="0"/>
                <w:caps w:val="0"/>
                <w:color w:val="595959" w:themeColor="text1" w:themeTint="A6"/>
                <w:lang w:val="en-IE"/>
                <w14:ligatures w14:val="none"/>
              </w:rPr>
              <w:id w:val="302434271"/>
              <w15:repeatingSection/>
            </w:sdtPr>
            <w:sdtContent>
              <w:sdt>
                <w:sdtPr>
                  <w:rPr>
                    <w:rFonts w:ascii="Arial" w:eastAsiaTheme="minorEastAsia" w:hAnsi="Arial" w:cs="Arial"/>
                    <w:b w:val="0"/>
                    <w:bCs w:val="0"/>
                    <w:caps w:val="0"/>
                    <w:color w:val="595959" w:themeColor="text1" w:themeTint="A6"/>
                    <w:lang w:val="en-IE"/>
                    <w14:ligatures w14:val="none"/>
                  </w:rPr>
                  <w:id w:val="830493898"/>
                  <w:placeholder>
                    <w:docPart w:val="DE56F80CF7544431BD79E1C95165B0AA"/>
                  </w:placeholder>
                  <w15:repeatingSectionItem/>
                </w:sdtPr>
                <w:sdtContent>
                  <w:p w14:paraId="34A3DFD9" w14:textId="33ECBC6E" w:rsidR="00F1070A" w:rsidRPr="00E3342F" w:rsidRDefault="00607E39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>StoryToys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(202</w:t>
                    </w:r>
                    <w:r>
                      <w:rPr>
                        <w:rFonts w:ascii="Arial" w:hAnsi="Arial" w:cs="Arial"/>
                        <w:lang w:val="en-IE"/>
                      </w:rPr>
                      <w:t>5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lang w:val="en-IE"/>
                      </w:rPr>
                      <w:t>Febuary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lang w:val="en-IE"/>
                      </w:rPr>
                      <w:t>2025 may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lang w:val="en-IE"/>
                      </w:rPr>
                      <w:t>dublin</w:t>
                    </w:r>
                    <w:r w:rsidR="00F1070A" w:rsidRPr="00E3342F">
                      <w:rPr>
                        <w:rFonts w:ascii="Arial" w:hAnsi="Arial" w:cs="Arial"/>
                        <w:lang w:val="en-IE"/>
                      </w:rPr>
                      <w:t>, Ireland</w:t>
                    </w:r>
                  </w:p>
                  <w:p w14:paraId="79D08F37" w14:textId="73C72FA5" w:rsidR="00BA56D5" w:rsidRPr="00E3342F" w:rsidRDefault="00607E39" w:rsidP="0009349D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 xml:space="preserve">Unity, Jira, </w:t>
                    </w:r>
                    <w:r w:rsidR="00A66FD9">
                      <w:rPr>
                        <w:rFonts w:ascii="Arial" w:hAnsi="Arial" w:cs="Arial"/>
                        <w:lang w:val="en-IE"/>
                      </w:rPr>
                      <w:t>GitHub</w:t>
                    </w:r>
                  </w:p>
                </w:sdtContent>
              </w:sdt>
              <w:sdt>
                <w:sdtPr>
                  <w:rPr>
                    <w:rFonts w:ascii="Arial" w:eastAsiaTheme="minorEastAsia" w:hAnsi="Arial" w:cs="Arial"/>
                    <w:b w:val="0"/>
                    <w:bCs w:val="0"/>
                    <w:caps w:val="0"/>
                    <w:color w:val="595959" w:themeColor="text1" w:themeTint="A6"/>
                    <w:lang w:val="en-IE"/>
                    <w14:ligatures w14:val="none"/>
                  </w:rPr>
                  <w:id w:val="1914513147"/>
                  <w:placeholder>
                    <w:docPart w:val="1658885AC05142E69C4DCC2FA2027847"/>
                  </w:placeholder>
                  <w15:repeatingSectionItem/>
                </w:sdtPr>
                <w:sdtContent>
                  <w:p w14:paraId="5AE60C19" w14:textId="77777777" w:rsidR="00607E39" w:rsidRPr="00E3342F" w:rsidRDefault="00607E39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Maxol (2024 June – </w:t>
                    </w:r>
                    <w:r>
                      <w:rPr>
                        <w:rFonts w:ascii="Arial" w:hAnsi="Arial" w:cs="Arial"/>
                        <w:lang w:val="en-IE"/>
                      </w:rPr>
                      <w:t xml:space="preserve">2024 </w:t>
                    </w:r>
                    <w:proofErr w:type="gramStart"/>
                    <w:r>
                      <w:rPr>
                        <w:rFonts w:ascii="Arial" w:hAnsi="Arial" w:cs="Arial"/>
                        <w:lang w:val="en-IE"/>
                      </w:rPr>
                      <w:t xml:space="preserve">September 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>)</w:t>
                    </w:r>
                    <w:proofErr w:type="gramEnd"/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Carlow, Ireland</w:t>
                    </w:r>
                  </w:p>
                  <w:p w14:paraId="466B0E3F" w14:textId="77777777" w:rsidR="00607E39" w:rsidRPr="00E3342F" w:rsidRDefault="00607E39" w:rsidP="0009349D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>
                      <w:rPr>
                        <w:rFonts w:ascii="Arial" w:hAnsi="Arial" w:cs="Arial"/>
                        <w:lang w:val="en-IE"/>
                      </w:rPr>
                      <w:t>Sales Assistant, Carwash, Cash Handling</w:t>
                    </w:r>
                  </w:p>
                </w:sdtContent>
              </w:sdt>
              <w:sdt>
                <w:sdtPr>
                  <w:rPr>
                    <w:rFonts w:ascii="Arial" w:eastAsiaTheme="minorEastAsia" w:hAnsi="Arial" w:cs="Arial"/>
                    <w:b w:val="0"/>
                    <w:bCs w:val="0"/>
                    <w:caps w:val="0"/>
                    <w:color w:val="595959" w:themeColor="text1" w:themeTint="A6"/>
                    <w:lang w:val="en-IE"/>
                    <w14:ligatures w14:val="none"/>
                  </w:rPr>
                  <w:id w:val="1265197789"/>
                  <w:placeholder>
                    <w:docPart w:val="DE56F80CF7544431BD79E1C95165B0AA"/>
                  </w:placeholder>
                  <w15:repeatingSectionItem/>
                </w:sdtPr>
                <w:sdtContent>
                  <w:p w14:paraId="336447D7" w14:textId="1A1F3141" w:rsidR="00F1070A" w:rsidRPr="00E3342F" w:rsidRDefault="00F1070A" w:rsidP="0009349D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Delmec Engineering Ltd </w:t>
                    </w:r>
                    <w:proofErr w:type="gramStart"/>
                    <w:r w:rsidRPr="00E3342F">
                      <w:rPr>
                        <w:rFonts w:ascii="Arial" w:hAnsi="Arial" w:cs="Arial"/>
                        <w:lang w:val="en-IE"/>
                      </w:rPr>
                      <w:t>( 2023</w:t>
                    </w:r>
                    <w:proofErr w:type="gramEnd"/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 May – 2023 August) (2021 May – 2021 July) (2020 May – 2020 July) Carlow, Ireland </w:t>
                    </w:r>
                  </w:p>
                  <w:p w14:paraId="19EE463E" w14:textId="54F0AF3C" w:rsidR="00BA56D5" w:rsidRPr="00E3342F" w:rsidRDefault="00F1070A" w:rsidP="0009349D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Arial" w:hAnsi="Arial" w:cs="Arial"/>
                        <w:lang w:val="en-IE"/>
                      </w:rPr>
                    </w:pPr>
                    <w:r w:rsidRPr="00E3342F">
                      <w:rPr>
                        <w:rFonts w:ascii="Arial" w:hAnsi="Arial" w:cs="Arial"/>
                        <w:lang w:val="en-IE"/>
                      </w:rPr>
                      <w:t>Workshop, Office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 xml:space="preserve">, 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>Office work (Excel, word, Visio)</w:t>
                    </w:r>
                    <w:r w:rsidR="0072230B" w:rsidRPr="00E3342F">
                      <w:rPr>
                        <w:rFonts w:ascii="Arial" w:hAnsi="Arial" w:cs="Arial"/>
                        <w:lang w:val="en-IE"/>
                      </w:rPr>
                      <w:t xml:space="preserve">, </w:t>
                    </w:r>
                    <w:r w:rsidRPr="00E3342F">
                      <w:rPr>
                        <w:rFonts w:ascii="Arial" w:hAnsi="Arial" w:cs="Arial"/>
                        <w:lang w:val="en-IE"/>
                      </w:rPr>
                      <w:t xml:space="preserve">Metalwork Construction </w:t>
                    </w:r>
                  </w:p>
                </w:sdtContent>
              </w:sdt>
            </w:sdtContent>
          </w:sdt>
        </w:tc>
      </w:tr>
    </w:tbl>
    <w:p w14:paraId="2007F943" w14:textId="77777777" w:rsidR="0009349D" w:rsidRDefault="0009349D" w:rsidP="0009349D">
      <w:pPr>
        <w:tabs>
          <w:tab w:val="left" w:pos="8772"/>
        </w:tabs>
        <w:jc w:val="center"/>
        <w:rPr>
          <w:b/>
          <w:bCs/>
        </w:rPr>
      </w:pPr>
    </w:p>
    <w:p w14:paraId="4F322C10" w14:textId="755A309D" w:rsidR="0009349D" w:rsidRPr="0009349D" w:rsidRDefault="0009349D" w:rsidP="0009349D">
      <w:pPr>
        <w:tabs>
          <w:tab w:val="left" w:pos="8772"/>
        </w:tabs>
        <w:jc w:val="center"/>
        <w:rPr>
          <w:b/>
          <w:bCs/>
        </w:rPr>
      </w:pPr>
      <w:r w:rsidRPr="0009349D">
        <w:rPr>
          <w:b/>
          <w:bCs/>
        </w:rPr>
        <w:t>References at request</w:t>
      </w:r>
    </w:p>
    <w:sectPr w:rsidR="0009349D" w:rsidRPr="0009349D" w:rsidSect="003356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9612" w14:textId="77777777" w:rsidR="00002A17" w:rsidRPr="008159F6" w:rsidRDefault="00002A17">
      <w:pPr>
        <w:spacing w:before="0" w:after="0" w:line="240" w:lineRule="auto"/>
        <w:rPr>
          <w:lang w:val="en-IE"/>
        </w:rPr>
      </w:pPr>
      <w:r w:rsidRPr="008159F6">
        <w:rPr>
          <w:lang w:val="en-IE"/>
        </w:rPr>
        <w:separator/>
      </w:r>
    </w:p>
    <w:p w14:paraId="0B5B262E" w14:textId="77777777" w:rsidR="00002A17" w:rsidRDefault="00002A17"/>
  </w:endnote>
  <w:endnote w:type="continuationSeparator" w:id="0">
    <w:p w14:paraId="6A63C578" w14:textId="77777777" w:rsidR="00002A17" w:rsidRPr="008159F6" w:rsidRDefault="00002A17">
      <w:pPr>
        <w:spacing w:before="0" w:after="0" w:line="240" w:lineRule="auto"/>
        <w:rPr>
          <w:lang w:val="en-IE"/>
        </w:rPr>
      </w:pPr>
      <w:r w:rsidRPr="008159F6">
        <w:rPr>
          <w:lang w:val="en-IE"/>
        </w:rPr>
        <w:continuationSeparator/>
      </w:r>
    </w:p>
    <w:p w14:paraId="109B72B9" w14:textId="77777777" w:rsidR="00002A17" w:rsidRDefault="00002A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7E85" w14:textId="77777777" w:rsidR="00335652" w:rsidRDefault="003356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2601" w14:textId="77777777" w:rsidR="00335652" w:rsidRDefault="003356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53F1" w14:textId="77777777" w:rsidR="00335652" w:rsidRDefault="00335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E7C9" w14:textId="77777777" w:rsidR="00002A17" w:rsidRPr="008159F6" w:rsidRDefault="00002A17">
      <w:pPr>
        <w:spacing w:before="0" w:after="0" w:line="240" w:lineRule="auto"/>
        <w:rPr>
          <w:lang w:val="en-IE"/>
        </w:rPr>
      </w:pPr>
      <w:r w:rsidRPr="008159F6">
        <w:rPr>
          <w:lang w:val="en-IE"/>
        </w:rPr>
        <w:separator/>
      </w:r>
    </w:p>
    <w:p w14:paraId="07E21132" w14:textId="77777777" w:rsidR="00002A17" w:rsidRDefault="00002A17"/>
  </w:footnote>
  <w:footnote w:type="continuationSeparator" w:id="0">
    <w:p w14:paraId="34F62076" w14:textId="77777777" w:rsidR="00002A17" w:rsidRPr="008159F6" w:rsidRDefault="00002A17">
      <w:pPr>
        <w:spacing w:before="0" w:after="0" w:line="240" w:lineRule="auto"/>
        <w:rPr>
          <w:lang w:val="en-IE"/>
        </w:rPr>
      </w:pPr>
      <w:r w:rsidRPr="008159F6">
        <w:rPr>
          <w:lang w:val="en-IE"/>
        </w:rPr>
        <w:continuationSeparator/>
      </w:r>
    </w:p>
    <w:p w14:paraId="61481992" w14:textId="77777777" w:rsidR="00002A17" w:rsidRDefault="00002A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9194" w14:textId="77777777" w:rsidR="00335652" w:rsidRDefault="00335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0582B" w14:textId="1E55DAFA" w:rsidR="00EB3845" w:rsidRDefault="00EB3845" w:rsidP="00335652">
    <w:pPr>
      <w:pStyle w:val="ContactInf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24BD" w14:textId="6F742440" w:rsidR="00335652" w:rsidRDefault="00335652" w:rsidP="00335652">
    <w:pPr>
      <w:pStyle w:val="Name"/>
    </w:pPr>
    <w:r>
      <w:t>Danny DElaney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383"/>
    <w:multiLevelType w:val="hybridMultilevel"/>
    <w:tmpl w:val="EA267B6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F624F"/>
    <w:multiLevelType w:val="hybridMultilevel"/>
    <w:tmpl w:val="7A86F02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43414"/>
    <w:multiLevelType w:val="hybridMultilevel"/>
    <w:tmpl w:val="5E069E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87F2A"/>
    <w:multiLevelType w:val="hybridMultilevel"/>
    <w:tmpl w:val="7DD244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9746F"/>
    <w:multiLevelType w:val="hybridMultilevel"/>
    <w:tmpl w:val="35347D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82C3A"/>
    <w:multiLevelType w:val="hybridMultilevel"/>
    <w:tmpl w:val="D814F6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365307">
    <w:abstractNumId w:val="4"/>
  </w:num>
  <w:num w:numId="2" w16cid:durableId="173998929">
    <w:abstractNumId w:val="2"/>
  </w:num>
  <w:num w:numId="3" w16cid:durableId="528757407">
    <w:abstractNumId w:val="1"/>
  </w:num>
  <w:num w:numId="4" w16cid:durableId="1953129672">
    <w:abstractNumId w:val="0"/>
  </w:num>
  <w:num w:numId="5" w16cid:durableId="1929315137">
    <w:abstractNumId w:val="3"/>
  </w:num>
  <w:num w:numId="6" w16cid:durableId="1188055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F9"/>
    <w:rsid w:val="00002A17"/>
    <w:rsid w:val="0006122F"/>
    <w:rsid w:val="000766D2"/>
    <w:rsid w:val="0009349D"/>
    <w:rsid w:val="000A6F38"/>
    <w:rsid w:val="000D5673"/>
    <w:rsid w:val="000E6A0A"/>
    <w:rsid w:val="001A79C3"/>
    <w:rsid w:val="001C2EFB"/>
    <w:rsid w:val="00200E6F"/>
    <w:rsid w:val="00265B91"/>
    <w:rsid w:val="0032694B"/>
    <w:rsid w:val="00335652"/>
    <w:rsid w:val="00414798"/>
    <w:rsid w:val="00416AAA"/>
    <w:rsid w:val="0046577A"/>
    <w:rsid w:val="00505F65"/>
    <w:rsid w:val="005266F8"/>
    <w:rsid w:val="00552275"/>
    <w:rsid w:val="00556B07"/>
    <w:rsid w:val="005E29EA"/>
    <w:rsid w:val="00606FA7"/>
    <w:rsid w:val="00607E39"/>
    <w:rsid w:val="00656D68"/>
    <w:rsid w:val="006812AA"/>
    <w:rsid w:val="006C19AC"/>
    <w:rsid w:val="006C49A3"/>
    <w:rsid w:val="006F0F86"/>
    <w:rsid w:val="00706F7A"/>
    <w:rsid w:val="00710EF6"/>
    <w:rsid w:val="0072230B"/>
    <w:rsid w:val="007453A7"/>
    <w:rsid w:val="00784345"/>
    <w:rsid w:val="008159F6"/>
    <w:rsid w:val="008169E2"/>
    <w:rsid w:val="008A2E2E"/>
    <w:rsid w:val="008F7017"/>
    <w:rsid w:val="00921F4F"/>
    <w:rsid w:val="00926B99"/>
    <w:rsid w:val="00986E65"/>
    <w:rsid w:val="00A35C54"/>
    <w:rsid w:val="00A4069B"/>
    <w:rsid w:val="00A66FD9"/>
    <w:rsid w:val="00B24B6D"/>
    <w:rsid w:val="00B73F31"/>
    <w:rsid w:val="00BA56D5"/>
    <w:rsid w:val="00C14551"/>
    <w:rsid w:val="00C33FA5"/>
    <w:rsid w:val="00C43897"/>
    <w:rsid w:val="00C844AF"/>
    <w:rsid w:val="00CC0C02"/>
    <w:rsid w:val="00D15E83"/>
    <w:rsid w:val="00D6711C"/>
    <w:rsid w:val="00DB34E1"/>
    <w:rsid w:val="00E3342F"/>
    <w:rsid w:val="00E36F92"/>
    <w:rsid w:val="00E5220C"/>
    <w:rsid w:val="00E579F9"/>
    <w:rsid w:val="00E66550"/>
    <w:rsid w:val="00EB3845"/>
    <w:rsid w:val="00EC5A93"/>
    <w:rsid w:val="00F07FC9"/>
    <w:rsid w:val="00F1070A"/>
    <w:rsid w:val="00FF2AA8"/>
    <w:rsid w:val="27E8A8CA"/>
    <w:rsid w:val="3E51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61A42"/>
  <w15:chartTrackingRefBased/>
  <w15:docId w15:val="{3C2A91D4-51EA-4F63-A6DC-98055067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9D"/>
    <w:rPr>
      <w:kern w:val="20"/>
      <w:sz w:val="22"/>
      <w:lang w:val="en-GB"/>
    </w:rPr>
  </w:style>
  <w:style w:type="paragraph" w:styleId="Heading1">
    <w:name w:val="heading 1"/>
    <w:basedOn w:val="Normal"/>
    <w:next w:val="Normal"/>
    <w:unhideWhenUsed/>
    <w:qFormat/>
    <w:rsid w:val="0009349D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4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Normal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table" w:styleId="PlainTable4">
    <w:name w:val="Plain Table 4"/>
    <w:basedOn w:val="TableNormal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semiHidden/>
    <w:qFormat/>
    <w:rsid w:val="00F107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4798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798"/>
    <w:rPr>
      <w:color w:val="605E5C"/>
      <w:shd w:val="clear" w:color="auto" w:fill="E1DFDD"/>
    </w:rPr>
  </w:style>
  <w:style w:type="table" w:customStyle="1" w:styleId="cv">
    <w:name w:val="cv"/>
    <w:basedOn w:val="TableList3"/>
    <w:uiPriority w:val="99"/>
    <w:rsid w:val="0009349D"/>
    <w:pPr>
      <w:spacing w:before="0" w:after="0" w:line="240" w:lineRule="auto"/>
    </w:pPr>
    <w:tblPr>
      <w:tblBorders>
        <w:top w:val="none" w:sz="0" w:space="0" w:color="auto"/>
        <w:bottom w:val="none" w:sz="0" w:space="0" w:color="auto"/>
        <w:insideH w:val="single" w:sz="4" w:space="0" w:color="auto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09349D"/>
    <w:pPr>
      <w:spacing w:after="0" w:line="240" w:lineRule="auto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List3">
    <w:name w:val="Table List 3"/>
    <w:basedOn w:val="TableNormal"/>
    <w:uiPriority w:val="99"/>
    <w:semiHidden/>
    <w:unhideWhenUsed/>
    <w:rsid w:val="0009349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graph">
    <w:name w:val="paragraph"/>
    <w:basedOn w:val="Normal"/>
    <w:rsid w:val="0009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9349D"/>
  </w:style>
  <w:style w:type="character" w:customStyle="1" w:styleId="eop">
    <w:name w:val="eop"/>
    <w:basedOn w:val="DefaultParagraphFont"/>
    <w:rsid w:val="00093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ny-delaney.github.io/portfolio/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ny-delaney-525714344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6da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324BEA15134D70AC9BABB262B46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2BF6C-B729-456A-B3D4-F9BB25D64E6B}"/>
      </w:docPartPr>
      <w:docPartBody>
        <w:p w:rsidR="008A3DB5" w:rsidRDefault="002D3ADD">
          <w:pPr>
            <w:pStyle w:val="2A324BEA15134D70AC9BABB262B46469"/>
          </w:pPr>
          <w:r>
            <w:rPr>
              <w:rStyle w:val="PlaceholderText"/>
            </w:rPr>
            <w:t>[field or area of accomplishment</w:t>
          </w:r>
        </w:p>
      </w:docPartBody>
    </w:docPart>
    <w:docPart>
      <w:docPartPr>
        <w:name w:val="DE56F80CF7544431BD79E1C95165B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28E28-93A4-4DB8-B4CE-0E7125B017A5}"/>
      </w:docPartPr>
      <w:docPartBody>
        <w:p w:rsidR="008A3DB5" w:rsidRDefault="002D3ADD">
          <w:pPr>
            <w:pStyle w:val="DE56F80CF7544431BD79E1C95165B0A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4D00396C610451381265709BE115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D654B-E639-470F-A7C3-9B7C1EE7A4B3}"/>
      </w:docPartPr>
      <w:docPartBody>
        <w:p w:rsidR="008A3DB5" w:rsidRDefault="00573739" w:rsidP="00573739">
          <w:pPr>
            <w:pStyle w:val="84D00396C610451381265709BE115140"/>
          </w:pPr>
          <w:r>
            <w:rPr>
              <w:rStyle w:val="PlaceholderText"/>
            </w:rPr>
            <w:t>[field or area of accomplishment</w:t>
          </w:r>
        </w:p>
      </w:docPartBody>
    </w:docPart>
    <w:docPart>
      <w:docPartPr>
        <w:name w:val="19ED5D7439AF41D894FEAC2068C43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347DA-EC13-46DE-AD46-2E296A044430}"/>
      </w:docPartPr>
      <w:docPartBody>
        <w:p w:rsidR="008A3DB5" w:rsidRDefault="00573739" w:rsidP="00573739">
          <w:pPr>
            <w:pStyle w:val="19ED5D7439AF41D894FEAC2068C43839"/>
          </w:pPr>
          <w:r>
            <w:t>[Professional or technical skills]</w:t>
          </w:r>
        </w:p>
      </w:docPartBody>
    </w:docPart>
    <w:docPart>
      <w:docPartPr>
        <w:name w:val="1658885AC05142E69C4DCC2FA2027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C5D59-489F-43AC-AEEF-BDE5918F58A9}"/>
      </w:docPartPr>
      <w:docPartBody>
        <w:p w:rsidR="003B474F" w:rsidRDefault="00457EFC" w:rsidP="00457EFC">
          <w:pPr>
            <w:pStyle w:val="1658885AC05142E69C4DCC2FA202784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54C4301E764C6A9827E70727E46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4A425-1312-4FD8-8B9B-DEAEBA35F892}"/>
      </w:docPartPr>
      <w:docPartBody>
        <w:p w:rsidR="00383BB8" w:rsidRDefault="003B474F" w:rsidP="003B474F">
          <w:pPr>
            <w:pStyle w:val="3454C4301E764C6A9827E70727E4643C"/>
          </w:pPr>
          <w:r>
            <w:t>[Professional or technical skills]</w:t>
          </w:r>
        </w:p>
      </w:docPartBody>
    </w:docPart>
    <w:docPart>
      <w:docPartPr>
        <w:name w:val="E3FF8D854F6C4DDE9EBDBC3C4A11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1FA83-90FD-4978-BB03-334E1FE32719}"/>
      </w:docPartPr>
      <w:docPartBody>
        <w:p w:rsidR="00383BB8" w:rsidRDefault="003B474F" w:rsidP="003B474F">
          <w:pPr>
            <w:pStyle w:val="E3FF8D854F6C4DDE9EBDBC3C4A11C430"/>
          </w:pPr>
          <w:r>
            <w:t>[Professional or technical skills]</w:t>
          </w:r>
        </w:p>
      </w:docPartBody>
    </w:docPart>
    <w:docPart>
      <w:docPartPr>
        <w:name w:val="2DFC0778D5304AEF87FC8FB4665EE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0ACC8-A840-466E-96E0-D90B91F34A9E}"/>
      </w:docPartPr>
      <w:docPartBody>
        <w:p w:rsidR="00383BB8" w:rsidRDefault="003B474F" w:rsidP="003B474F">
          <w:pPr>
            <w:pStyle w:val="2DFC0778D5304AEF87FC8FB4665EE387"/>
          </w:pPr>
          <w:r>
            <w:t>[Professional or technical skills]</w:t>
          </w:r>
        </w:p>
      </w:docPartBody>
    </w:docPart>
    <w:docPart>
      <w:docPartPr>
        <w:name w:val="7CB41FF446964BE7A155D608F429F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CD4DF-544D-4F06-9C3E-942E2CCEF7C9}"/>
      </w:docPartPr>
      <w:docPartBody>
        <w:p w:rsidR="00383BB8" w:rsidRDefault="003B474F" w:rsidP="003B474F">
          <w:pPr>
            <w:pStyle w:val="7CB41FF446964BE7A155D608F429FB2A"/>
          </w:pPr>
          <w:r>
            <w:t>[Professional or technical skills]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39"/>
    <w:rsid w:val="002D3ADD"/>
    <w:rsid w:val="00383BB8"/>
    <w:rsid w:val="003B474F"/>
    <w:rsid w:val="00457EFC"/>
    <w:rsid w:val="004D78A4"/>
    <w:rsid w:val="00505F65"/>
    <w:rsid w:val="00573739"/>
    <w:rsid w:val="00664DE0"/>
    <w:rsid w:val="006C49A3"/>
    <w:rsid w:val="00724A05"/>
    <w:rsid w:val="007F478A"/>
    <w:rsid w:val="008A3DB5"/>
    <w:rsid w:val="008D3F98"/>
    <w:rsid w:val="00A35C54"/>
    <w:rsid w:val="00AA6ABA"/>
    <w:rsid w:val="00E20F0F"/>
    <w:rsid w:val="00E40FE9"/>
    <w:rsid w:val="00E5220C"/>
    <w:rsid w:val="00EC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E" w:eastAsia="en-I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nhideWhenUsed/>
    <w:qFormat/>
    <w:rPr>
      <w:color w:val="0F4761" w:themeColor="accent1" w:themeShade="BF"/>
    </w:rPr>
  </w:style>
  <w:style w:type="paragraph" w:customStyle="1" w:styleId="3454C4301E764C6A9827E70727E4643C">
    <w:name w:val="3454C4301E764C6A9827E70727E4643C"/>
    <w:rsid w:val="003B474F"/>
    <w:pPr>
      <w:spacing w:line="278" w:lineRule="auto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83BB8"/>
    <w:rPr>
      <w:color w:val="808080"/>
    </w:rPr>
  </w:style>
  <w:style w:type="paragraph" w:customStyle="1" w:styleId="2A324BEA15134D70AC9BABB262B46469">
    <w:name w:val="2A324BEA15134D70AC9BABB262B46469"/>
  </w:style>
  <w:style w:type="paragraph" w:customStyle="1" w:styleId="DE56F80CF7544431BD79E1C95165B0AA">
    <w:name w:val="DE56F80CF7544431BD79E1C95165B0AA"/>
  </w:style>
  <w:style w:type="paragraph" w:customStyle="1" w:styleId="0CF312793FDE4A858C859F7998D7662E">
    <w:name w:val="0CF312793FDE4A858C859F7998D7662E"/>
    <w:rsid w:val="00383BB8"/>
    <w:pPr>
      <w:spacing w:line="278" w:lineRule="auto"/>
    </w:pPr>
    <w:rPr>
      <w:sz w:val="24"/>
      <w:szCs w:val="24"/>
    </w:rPr>
  </w:style>
  <w:style w:type="paragraph" w:customStyle="1" w:styleId="1658885AC05142E69C4DCC2FA2027847">
    <w:name w:val="1658885AC05142E69C4DCC2FA2027847"/>
    <w:rsid w:val="00457EFC"/>
    <w:rPr>
      <w:kern w:val="0"/>
      <w:lang w:val="en-GB" w:eastAsia="en-GB"/>
      <w14:ligatures w14:val="none"/>
    </w:rPr>
  </w:style>
  <w:style w:type="paragraph" w:customStyle="1" w:styleId="84D00396C610451381265709BE115140">
    <w:name w:val="84D00396C610451381265709BE115140"/>
    <w:rsid w:val="00573739"/>
  </w:style>
  <w:style w:type="paragraph" w:customStyle="1" w:styleId="19ED5D7439AF41D894FEAC2068C43839">
    <w:name w:val="19ED5D7439AF41D894FEAC2068C43839"/>
    <w:rsid w:val="00573739"/>
  </w:style>
  <w:style w:type="paragraph" w:customStyle="1" w:styleId="E3FF8D854F6C4DDE9EBDBC3C4A11C430">
    <w:name w:val="E3FF8D854F6C4DDE9EBDBC3C4A11C430"/>
    <w:rsid w:val="003B474F"/>
    <w:pPr>
      <w:spacing w:line="278" w:lineRule="auto"/>
    </w:pPr>
    <w:rPr>
      <w:sz w:val="24"/>
      <w:szCs w:val="24"/>
    </w:rPr>
  </w:style>
  <w:style w:type="paragraph" w:customStyle="1" w:styleId="2DFC0778D5304AEF87FC8FB4665EE387">
    <w:name w:val="2DFC0778D5304AEF87FC8FB4665EE387"/>
    <w:rsid w:val="003B474F"/>
    <w:pPr>
      <w:spacing w:line="278" w:lineRule="auto"/>
    </w:pPr>
    <w:rPr>
      <w:sz w:val="24"/>
      <w:szCs w:val="24"/>
    </w:rPr>
  </w:style>
  <w:style w:type="paragraph" w:customStyle="1" w:styleId="7CB41FF446964BE7A155D608F429FB2A">
    <w:name w:val="7CB41FF446964BE7A155D608F429FB2A"/>
    <w:rsid w:val="003B474F"/>
    <w:pPr>
      <w:spacing w:line="278" w:lineRule="auto"/>
    </w:pPr>
    <w:rPr>
      <w:sz w:val="24"/>
      <w:szCs w:val="24"/>
    </w:rPr>
  </w:style>
  <w:style w:type="paragraph" w:customStyle="1" w:styleId="11A903B5DEFA455B90BDFBA04C0AA844">
    <w:name w:val="11A903B5DEFA455B90BDFBA04C0AA844"/>
    <w:rsid w:val="00383BB8"/>
    <w:pPr>
      <w:spacing w:line="278" w:lineRule="auto"/>
    </w:pPr>
    <w:rPr>
      <w:sz w:val="24"/>
      <w:szCs w:val="24"/>
    </w:rPr>
  </w:style>
  <w:style w:type="paragraph" w:customStyle="1" w:styleId="A15194BED4D7443CA4A239EC225FE086">
    <w:name w:val="A15194BED4D7443CA4A239EC225FE086"/>
    <w:rsid w:val="00383BB8"/>
    <w:pPr>
      <w:spacing w:line="278" w:lineRule="auto"/>
    </w:pPr>
    <w:rPr>
      <w:sz w:val="24"/>
      <w:szCs w:val="24"/>
    </w:rPr>
  </w:style>
  <w:style w:type="paragraph" w:customStyle="1" w:styleId="4D2F0D7770DD4E918C61BDEBAA8F5920">
    <w:name w:val="4D2F0D7770DD4E918C61BDEBAA8F5920"/>
    <w:rsid w:val="00383BB8"/>
    <w:pPr>
      <w:spacing w:line="278" w:lineRule="auto"/>
    </w:pPr>
    <w:rPr>
      <w:sz w:val="24"/>
      <w:szCs w:val="24"/>
    </w:rPr>
  </w:style>
  <w:style w:type="paragraph" w:customStyle="1" w:styleId="E1809197620E44A78F0F6750A28F4937">
    <w:name w:val="E1809197620E44A78F0F6750A28F4937"/>
    <w:rsid w:val="00383BB8"/>
    <w:pPr>
      <w:spacing w:line="278" w:lineRule="auto"/>
    </w:pPr>
    <w:rPr>
      <w:sz w:val="24"/>
      <w:szCs w:val="24"/>
    </w:rPr>
  </w:style>
  <w:style w:type="paragraph" w:customStyle="1" w:styleId="361D47ED5DD747ECB5E03275259F369F">
    <w:name w:val="361D47ED5DD747ECB5E03275259F369F"/>
    <w:rsid w:val="00383BB8"/>
    <w:pPr>
      <w:spacing w:line="278" w:lineRule="auto"/>
    </w:pPr>
    <w:rPr>
      <w:sz w:val="24"/>
      <w:szCs w:val="24"/>
    </w:rPr>
  </w:style>
  <w:style w:type="paragraph" w:customStyle="1" w:styleId="44B68C6BF2A74668A4A7F9B6135C6EB0">
    <w:name w:val="44B68C6BF2A74668A4A7F9B6135C6EB0"/>
    <w:rsid w:val="00383BB8"/>
    <w:pPr>
      <w:spacing w:line="278" w:lineRule="auto"/>
    </w:pPr>
    <w:rPr>
      <w:sz w:val="24"/>
      <w:szCs w:val="24"/>
    </w:rPr>
  </w:style>
  <w:style w:type="paragraph" w:customStyle="1" w:styleId="74CB38F11ABA4C43BD8147B0E5868619">
    <w:name w:val="74CB38F11ABA4C43BD8147B0E5868619"/>
    <w:rsid w:val="00383BB8"/>
    <w:pPr>
      <w:spacing w:line="278" w:lineRule="auto"/>
    </w:pPr>
    <w:rPr>
      <w:sz w:val="24"/>
      <w:szCs w:val="24"/>
    </w:rPr>
  </w:style>
  <w:style w:type="paragraph" w:customStyle="1" w:styleId="EFC5F377D0474153820529637C1156E4">
    <w:name w:val="EFC5F377D0474153820529637C1156E4"/>
    <w:rsid w:val="00383BB8"/>
    <w:pPr>
      <w:spacing w:line="278" w:lineRule="auto"/>
    </w:pPr>
    <w:rPr>
      <w:sz w:val="24"/>
      <w:szCs w:val="24"/>
    </w:rPr>
  </w:style>
  <w:style w:type="paragraph" w:customStyle="1" w:styleId="6406FC744AD84F89B90D3D3BA028B3FC">
    <w:name w:val="6406FC744AD84F89B90D3D3BA028B3FC"/>
    <w:rsid w:val="00383BB8"/>
    <w:pPr>
      <w:spacing w:line="278" w:lineRule="auto"/>
    </w:pPr>
    <w:rPr>
      <w:sz w:val="24"/>
      <w:szCs w:val="24"/>
    </w:rPr>
  </w:style>
  <w:style w:type="paragraph" w:customStyle="1" w:styleId="B18542147EE645BA95299022492E52BE">
    <w:name w:val="B18542147EE645BA95299022492E52BE"/>
    <w:rsid w:val="00383BB8"/>
    <w:pPr>
      <w:spacing w:line="278" w:lineRule="auto"/>
    </w:pPr>
    <w:rPr>
      <w:sz w:val="24"/>
      <w:szCs w:val="24"/>
    </w:rPr>
  </w:style>
  <w:style w:type="paragraph" w:customStyle="1" w:styleId="918F43014B99445FA4EEACFA7D3E7B26">
    <w:name w:val="918F43014B99445FA4EEACFA7D3E7B26"/>
    <w:rsid w:val="00383BB8"/>
    <w:pPr>
      <w:spacing w:line="278" w:lineRule="auto"/>
    </w:pPr>
    <w:rPr>
      <w:sz w:val="24"/>
      <w:szCs w:val="24"/>
    </w:rPr>
  </w:style>
  <w:style w:type="paragraph" w:customStyle="1" w:styleId="3A1B59E18DF14973ACCCCC8523062861">
    <w:name w:val="3A1B59E18DF14973ACCCCC8523062861"/>
    <w:rsid w:val="00383BB8"/>
    <w:pPr>
      <w:spacing w:line="278" w:lineRule="auto"/>
    </w:pPr>
    <w:rPr>
      <w:sz w:val="24"/>
      <w:szCs w:val="24"/>
    </w:rPr>
  </w:style>
  <w:style w:type="paragraph" w:customStyle="1" w:styleId="BAF9A267683F4D3DB0EAFCEDC5A937A1">
    <w:name w:val="BAF9A267683F4D3DB0EAFCEDC5A937A1"/>
    <w:rsid w:val="00383BB8"/>
    <w:pPr>
      <w:spacing w:line="278" w:lineRule="auto"/>
    </w:pPr>
    <w:rPr>
      <w:sz w:val="24"/>
      <w:szCs w:val="24"/>
    </w:rPr>
  </w:style>
  <w:style w:type="paragraph" w:customStyle="1" w:styleId="D6F95C0081E94E77B3F61C29186F717C">
    <w:name w:val="D6F95C0081E94E77B3F61C29186F717C"/>
    <w:rsid w:val="00383BB8"/>
    <w:pPr>
      <w:spacing w:line="278" w:lineRule="auto"/>
    </w:pPr>
    <w:rPr>
      <w:sz w:val="24"/>
      <w:szCs w:val="24"/>
    </w:rPr>
  </w:style>
  <w:style w:type="paragraph" w:customStyle="1" w:styleId="C825086A68D042459E79A6117A343C09">
    <w:name w:val="C825086A68D042459E79A6117A343C09"/>
    <w:rsid w:val="00383BB8"/>
    <w:pPr>
      <w:spacing w:line="278" w:lineRule="auto"/>
    </w:pPr>
    <w:rPr>
      <w:sz w:val="24"/>
      <w:szCs w:val="24"/>
    </w:rPr>
  </w:style>
  <w:style w:type="paragraph" w:customStyle="1" w:styleId="F4D906B5532E4155AA71A2F404C5BA48">
    <w:name w:val="F4D906B5532E4155AA71A2F404C5BA48"/>
    <w:rsid w:val="00383BB8"/>
    <w:pPr>
      <w:spacing w:line="278" w:lineRule="auto"/>
    </w:pPr>
    <w:rPr>
      <w:sz w:val="24"/>
      <w:szCs w:val="24"/>
    </w:rPr>
  </w:style>
  <w:style w:type="paragraph" w:customStyle="1" w:styleId="04A60B8B5A6B4FC393F67B52DF583898">
    <w:name w:val="04A60B8B5A6B4FC393F67B52DF583898"/>
    <w:rsid w:val="00383BB8"/>
    <w:pPr>
      <w:spacing w:line="278" w:lineRule="auto"/>
    </w:pPr>
    <w:rPr>
      <w:sz w:val="24"/>
      <w:szCs w:val="24"/>
    </w:rPr>
  </w:style>
  <w:style w:type="paragraph" w:customStyle="1" w:styleId="1381C82A80DB494C808AA41DFB428115">
    <w:name w:val="1381C82A80DB494C808AA41DFB428115"/>
    <w:rsid w:val="00383BB8"/>
    <w:pPr>
      <w:spacing w:line="278" w:lineRule="auto"/>
    </w:pPr>
    <w:rPr>
      <w:sz w:val="24"/>
      <w:szCs w:val="24"/>
    </w:rPr>
  </w:style>
  <w:style w:type="paragraph" w:customStyle="1" w:styleId="0F37B65E5B8F462180F2DB5C6E0159EA">
    <w:name w:val="0F37B65E5B8F462180F2DB5C6E0159EA"/>
    <w:rsid w:val="00383BB8"/>
    <w:pPr>
      <w:spacing w:line="278" w:lineRule="auto"/>
    </w:pPr>
    <w:rPr>
      <w:sz w:val="24"/>
      <w:szCs w:val="24"/>
    </w:rPr>
  </w:style>
  <w:style w:type="paragraph" w:customStyle="1" w:styleId="1F1C8F90F3D54617891AD44F6D186A90">
    <w:name w:val="1F1C8F90F3D54617891AD44F6D186A90"/>
    <w:rsid w:val="00383BB8"/>
    <w:pPr>
      <w:spacing w:line="278" w:lineRule="auto"/>
    </w:pPr>
    <w:rPr>
      <w:sz w:val="24"/>
      <w:szCs w:val="24"/>
    </w:rPr>
  </w:style>
  <w:style w:type="paragraph" w:customStyle="1" w:styleId="AE8D5504BD4A4CC2944CEF5C07D07A4A">
    <w:name w:val="AE8D5504BD4A4CC2944CEF5C07D07A4A"/>
    <w:rsid w:val="00383BB8"/>
    <w:pPr>
      <w:spacing w:line="278" w:lineRule="auto"/>
    </w:pPr>
    <w:rPr>
      <w:sz w:val="24"/>
      <w:szCs w:val="24"/>
    </w:rPr>
  </w:style>
  <w:style w:type="paragraph" w:customStyle="1" w:styleId="8A368018722C4B2E812B6297946E2DE1">
    <w:name w:val="8A368018722C4B2E812B6297946E2DE1"/>
    <w:rsid w:val="00383BB8"/>
    <w:pPr>
      <w:spacing w:line="278" w:lineRule="auto"/>
    </w:pPr>
    <w:rPr>
      <w:sz w:val="24"/>
      <w:szCs w:val="24"/>
    </w:rPr>
  </w:style>
  <w:style w:type="paragraph" w:customStyle="1" w:styleId="26DB694D65A64AC8AF610E8CC2690A67">
    <w:name w:val="26DB694D65A64AC8AF610E8CC2690A67"/>
    <w:rsid w:val="00383BB8"/>
    <w:pPr>
      <w:spacing w:line="278" w:lineRule="auto"/>
    </w:pPr>
    <w:rPr>
      <w:sz w:val="24"/>
      <w:szCs w:val="24"/>
    </w:rPr>
  </w:style>
  <w:style w:type="paragraph" w:customStyle="1" w:styleId="D8C9893FDFE14AD3BC8D643DEA0C71B7">
    <w:name w:val="D8C9893FDFE14AD3BC8D643DEA0C71B7"/>
    <w:rsid w:val="00383BB8"/>
    <w:pPr>
      <w:spacing w:line="278" w:lineRule="auto"/>
    </w:pPr>
    <w:rPr>
      <w:sz w:val="24"/>
      <w:szCs w:val="24"/>
    </w:rPr>
  </w:style>
  <w:style w:type="paragraph" w:customStyle="1" w:styleId="2D7D10625AC74E4F8DD4B143D291A0C0">
    <w:name w:val="2D7D10625AC74E4F8DD4B143D291A0C0"/>
    <w:rsid w:val="00383BB8"/>
    <w:pPr>
      <w:spacing w:line="278" w:lineRule="auto"/>
    </w:pPr>
    <w:rPr>
      <w:sz w:val="24"/>
      <w:szCs w:val="24"/>
    </w:rPr>
  </w:style>
  <w:style w:type="paragraph" w:customStyle="1" w:styleId="B3083F0A78134FE48DA96272021FBF9F">
    <w:name w:val="B3083F0A78134FE48DA96272021FBF9F"/>
    <w:rsid w:val="00383BB8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(Simple design).dotx</Template>
  <TotalTime>134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Danny Delaney</dc:creator>
  <cp:lastModifiedBy>Danny Delaney</cp:lastModifiedBy>
  <cp:revision>11</cp:revision>
  <cp:lastPrinted>2026-08-25T20:22:00Z</cp:lastPrinted>
  <dcterms:created xsi:type="dcterms:W3CDTF">2024-09-25T20:03:00Z</dcterms:created>
  <dcterms:modified xsi:type="dcterms:W3CDTF">2026-08-25T20:38:00Z</dcterms:modified>
</cp:coreProperties>
</file>